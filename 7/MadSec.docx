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1F2FDD0D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8E7DE82" w14:textId="77777777" w:rsidR="00E77B5E" w:rsidRPr="00AE68A8" w:rsidRDefault="00E77B5E" w:rsidP="00AE68A8">
            <w:r w:rsidRPr="00E77B5E">
              <w:rPr>
                <w:noProof/>
                <w:lang w:bidi="he-IL"/>
              </w:rPr>
              <mc:AlternateContent>
                <mc:Choice Requires="wps">
                  <w:drawing>
                    <wp:inline distT="0" distB="0" distL="0" distR="0" wp14:anchorId="2551F695" wp14:editId="546D6AEC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FE838E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250148A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6530E0E0" w14:textId="77777777" w:rsidR="00E77B5E" w:rsidRPr="00AE68A8" w:rsidRDefault="00F4158D" w:rsidP="00F4158D">
            <w:pPr>
              <w:pStyle w:val="Title"/>
            </w:pPr>
            <w:proofErr w:type="spellStart"/>
            <w:r>
              <w:t>MadSec</w:t>
            </w:r>
            <w:proofErr w:type="spellEnd"/>
            <w:r w:rsidR="00E77B5E" w:rsidRPr="00AE68A8">
              <w:br/>
            </w:r>
            <w:r>
              <w:t>Security LTD</w:t>
            </w:r>
          </w:p>
        </w:tc>
      </w:tr>
      <w:tr w:rsidR="00E77B5E" w:rsidRPr="00AE68A8" w14:paraId="09B3270D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0A3FEFE0" w14:textId="77777777" w:rsidR="00E77B5E" w:rsidRPr="00AE68A8" w:rsidRDefault="00E77B5E" w:rsidP="00AE68A8"/>
        </w:tc>
        <w:tc>
          <w:tcPr>
            <w:tcW w:w="423" w:type="dxa"/>
            <w:vMerge/>
          </w:tcPr>
          <w:p w14:paraId="51E22809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6C26BBEE" w14:textId="77777777" w:rsidR="00E77B5E" w:rsidRPr="00AE68A8" w:rsidRDefault="00E77B5E" w:rsidP="00F4158D"/>
          <w:p w14:paraId="3B4BAEBB" w14:textId="4864C4DF" w:rsidR="00E77B5E" w:rsidRPr="00AE68A8" w:rsidRDefault="00353B45" w:rsidP="00353B45">
            <w:pPr>
              <w:pStyle w:val="Contact"/>
            </w:pPr>
            <w:r>
              <w:object w:dxaOrig="1541" w:dyaOrig="996" w14:anchorId="032BF5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77.25pt;height:49.5pt" o:ole="">
                  <v:imagedata r:id="rId13" o:title=""/>
                </v:shape>
                <o:OLEObject Type="Embed" ProgID="Package" ShapeID="_x0000_i1031" DrawAspect="Icon" ObjectID="_1740489940" r:id="rId14"/>
              </w:object>
            </w:r>
          </w:p>
          <w:p w14:paraId="617B153F" w14:textId="77777777" w:rsidR="00E77B5E" w:rsidRPr="00AE68A8" w:rsidRDefault="00E77B5E" w:rsidP="00F4158D">
            <w:pPr>
              <w:pStyle w:val="Contact"/>
            </w:pPr>
          </w:p>
        </w:tc>
        <w:tc>
          <w:tcPr>
            <w:tcW w:w="3301" w:type="dxa"/>
            <w:vAlign w:val="bottom"/>
          </w:tcPr>
          <w:p w14:paraId="49EAFF82" w14:textId="77777777" w:rsidR="00E77B5E" w:rsidRPr="00AE68A8" w:rsidRDefault="00E77B5E" w:rsidP="00F4158D">
            <w:pPr>
              <w:pStyle w:val="Contact"/>
            </w:pPr>
          </w:p>
          <w:p w14:paraId="5758EE19" w14:textId="77777777" w:rsidR="00E77B5E" w:rsidRPr="00AE68A8" w:rsidRDefault="00E77B5E" w:rsidP="00F4158D">
            <w:pPr>
              <w:pStyle w:val="Contact"/>
            </w:pPr>
          </w:p>
        </w:tc>
      </w:tr>
      <w:tr w:rsidR="00E77B5E" w:rsidRPr="00AE68A8" w14:paraId="086FA1F4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38EDDBC4" w14:textId="77777777" w:rsidR="00E77B5E" w:rsidRPr="00AE68A8" w:rsidRDefault="00E77B5E" w:rsidP="00AE68A8"/>
        </w:tc>
        <w:tc>
          <w:tcPr>
            <w:tcW w:w="423" w:type="dxa"/>
            <w:vMerge/>
          </w:tcPr>
          <w:p w14:paraId="1814B0F8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6CD5C77F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8E5B1650C6064D0A8492EF64AABE0362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96618F05FBBF4686B41179F33AA11E33"/>
              </w:placeholder>
              <w:temporary/>
              <w:showingPlcHdr/>
              <w15:appearance w15:val="hidden"/>
              <w:text w:multiLine="1"/>
            </w:sdtPr>
            <w:sdtContent>
              <w:p w14:paraId="6053562F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781E3D6F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DC64C0A76BBB42BAA9A1BF06C3423998"/>
              </w:placeholder>
              <w:temporary/>
              <w:showingPlcHdr/>
              <w15:appearance w15:val="hidden"/>
            </w:sdtPr>
            <w:sdtContent>
              <w:p w14:paraId="3B27CEE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13E55DAEBB2B4D12AE63C99DE5E1C1CE"/>
              </w:placeholder>
              <w:temporary/>
              <w:showingPlcHdr/>
              <w15:appearance w15:val="hidden"/>
            </w:sdtPr>
            <w:sdtContent>
              <w:p w14:paraId="013925E6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13688FF2" w14:textId="77777777" w:rsidTr="00E77B5E">
        <w:trPr>
          <w:trHeight w:val="1164"/>
        </w:trPr>
        <w:tc>
          <w:tcPr>
            <w:tcW w:w="719" w:type="dxa"/>
          </w:tcPr>
          <w:p w14:paraId="3DA4C65D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55AB004" w14:textId="77777777" w:rsidR="00E77B5E" w:rsidRPr="00AE68A8" w:rsidRDefault="00E77B5E" w:rsidP="00AE68A8"/>
        </w:tc>
        <w:tc>
          <w:tcPr>
            <w:tcW w:w="423" w:type="dxa"/>
            <w:vMerge/>
          </w:tcPr>
          <w:p w14:paraId="331F83E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B136DCF" w14:textId="77777777" w:rsidR="00E77B5E" w:rsidRPr="00AE68A8" w:rsidRDefault="00E77B5E" w:rsidP="00AE68A8"/>
        </w:tc>
      </w:tr>
      <w:tr w:rsidR="00E77B5E" w:rsidRPr="00AE68A8" w14:paraId="561596B2" w14:textId="77777777" w:rsidTr="00E77B5E">
        <w:trPr>
          <w:trHeight w:val="543"/>
        </w:trPr>
        <w:tc>
          <w:tcPr>
            <w:tcW w:w="719" w:type="dxa"/>
          </w:tcPr>
          <w:p w14:paraId="2D66E00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EAE21D8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bidi="he-IL"/>
              </w:rPr>
              <mc:AlternateContent>
                <mc:Choice Requires="wpg">
                  <w:drawing>
                    <wp:inline distT="0" distB="0" distL="0" distR="0" wp14:anchorId="4EE920CF" wp14:editId="609C8E0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CB052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6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955547A" w14:textId="77777777" w:rsidR="00E77B5E" w:rsidRPr="00AE68A8" w:rsidRDefault="00000000" w:rsidP="00AE68A8">
            <w:pPr>
              <w:pStyle w:val="Information"/>
            </w:pPr>
            <w:sdt>
              <w:sdtPr>
                <w:id w:val="1645700282"/>
                <w:placeholder>
                  <w:docPart w:val="6D4A7848B6764ED1AF2D98818BF910F0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Address]</w:t>
                </w:r>
              </w:sdtContent>
            </w:sdt>
          </w:p>
          <w:p w14:paraId="3996B392" w14:textId="77777777" w:rsidR="00E77B5E" w:rsidRPr="00AE68A8" w:rsidRDefault="00000000" w:rsidP="00AE68A8">
            <w:pPr>
              <w:pStyle w:val="Information"/>
            </w:pPr>
            <w:sdt>
              <w:sdtPr>
                <w:id w:val="-798381348"/>
                <w:placeholder>
                  <w:docPart w:val="580BE2EB8802433591A7C93EC772186F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6573CD6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69C527F" w14:textId="77777777" w:rsidR="00E77B5E" w:rsidRPr="00AE68A8" w:rsidRDefault="00E77B5E" w:rsidP="00AE68A8"/>
        </w:tc>
      </w:tr>
      <w:tr w:rsidR="00E77B5E" w:rsidRPr="00AE68A8" w14:paraId="06318A06" w14:textId="77777777" w:rsidTr="00E77B5E">
        <w:trPr>
          <w:trHeight w:val="183"/>
        </w:trPr>
        <w:tc>
          <w:tcPr>
            <w:tcW w:w="719" w:type="dxa"/>
          </w:tcPr>
          <w:p w14:paraId="15430C3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838AD3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159EDE6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2085F01" w14:textId="77777777" w:rsidR="00E77B5E" w:rsidRPr="00AE68A8" w:rsidRDefault="00E77B5E" w:rsidP="00AE68A8"/>
        </w:tc>
      </w:tr>
      <w:tr w:rsidR="00E77B5E" w:rsidRPr="00AE68A8" w14:paraId="5BA76661" w14:textId="77777777" w:rsidTr="00E77B5E">
        <w:trPr>
          <w:trHeight w:val="624"/>
        </w:trPr>
        <w:tc>
          <w:tcPr>
            <w:tcW w:w="719" w:type="dxa"/>
          </w:tcPr>
          <w:p w14:paraId="3588C7C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6598C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bidi="he-IL"/>
              </w:rPr>
              <mc:AlternateContent>
                <mc:Choice Requires="wpg">
                  <w:drawing>
                    <wp:inline distT="0" distB="0" distL="0" distR="0" wp14:anchorId="71015A70" wp14:editId="5BF767DB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214E4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8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3A1EE11" w14:textId="77777777" w:rsidR="00E77B5E" w:rsidRPr="00AE68A8" w:rsidRDefault="00000000" w:rsidP="00AE68A8">
            <w:pPr>
              <w:pStyle w:val="Information"/>
            </w:pPr>
            <w:sdt>
              <w:sdtPr>
                <w:id w:val="1701595270"/>
                <w:placeholder>
                  <w:docPart w:val="05082F60B5814A2EBB184312E5230E24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5636E6BB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33E64A2" w14:textId="77777777" w:rsidR="00E77B5E" w:rsidRPr="00AE68A8" w:rsidRDefault="00E77B5E" w:rsidP="00AE68A8"/>
        </w:tc>
      </w:tr>
      <w:tr w:rsidR="00E77B5E" w:rsidRPr="00AE68A8" w14:paraId="6E170DBC" w14:textId="77777777" w:rsidTr="00E77B5E">
        <w:trPr>
          <w:trHeight w:val="183"/>
        </w:trPr>
        <w:tc>
          <w:tcPr>
            <w:tcW w:w="719" w:type="dxa"/>
          </w:tcPr>
          <w:p w14:paraId="400F74A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BFBD7B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78FF45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89D1AB9" w14:textId="77777777" w:rsidR="00E77B5E" w:rsidRPr="00AE68A8" w:rsidRDefault="00E77B5E" w:rsidP="00AE68A8"/>
        </w:tc>
      </w:tr>
      <w:tr w:rsidR="00E77B5E" w:rsidRPr="00AE68A8" w14:paraId="22110713" w14:textId="77777777" w:rsidTr="00E77B5E">
        <w:trPr>
          <w:trHeight w:val="633"/>
        </w:trPr>
        <w:tc>
          <w:tcPr>
            <w:tcW w:w="719" w:type="dxa"/>
          </w:tcPr>
          <w:p w14:paraId="0576E00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C7D5AC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bidi="he-IL"/>
              </w:rPr>
              <mc:AlternateContent>
                <mc:Choice Requires="wpg">
                  <w:drawing>
                    <wp:inline distT="0" distB="0" distL="0" distR="0" wp14:anchorId="3D582F6D" wp14:editId="7B202D8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C8E5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20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300FCC19" w14:textId="77777777" w:rsidR="00E77B5E" w:rsidRPr="00AE68A8" w:rsidRDefault="00000000" w:rsidP="00AE68A8">
            <w:pPr>
              <w:pStyle w:val="Information"/>
            </w:pPr>
            <w:sdt>
              <w:sdtPr>
                <w:id w:val="-1997099910"/>
                <w:placeholder>
                  <w:docPart w:val="E9AA441C4A024657BBD8F49FD71F5EC4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6915AC1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F7762AA" w14:textId="77777777" w:rsidR="00E77B5E" w:rsidRPr="00AE68A8" w:rsidRDefault="00E77B5E" w:rsidP="00AE68A8"/>
        </w:tc>
      </w:tr>
      <w:tr w:rsidR="00E77B5E" w:rsidRPr="00AE68A8" w14:paraId="5E667381" w14:textId="77777777" w:rsidTr="00E77B5E">
        <w:trPr>
          <w:trHeight w:val="174"/>
        </w:trPr>
        <w:tc>
          <w:tcPr>
            <w:tcW w:w="719" w:type="dxa"/>
          </w:tcPr>
          <w:p w14:paraId="02492C5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C3791B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0ADD566D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8494845" w14:textId="77777777" w:rsidR="00E77B5E" w:rsidRPr="00AE68A8" w:rsidRDefault="00E77B5E" w:rsidP="00AE68A8"/>
        </w:tc>
      </w:tr>
      <w:tr w:rsidR="00E77B5E" w:rsidRPr="00AE68A8" w14:paraId="4A5CADBC" w14:textId="77777777" w:rsidTr="00E77B5E">
        <w:trPr>
          <w:trHeight w:val="633"/>
        </w:trPr>
        <w:tc>
          <w:tcPr>
            <w:tcW w:w="719" w:type="dxa"/>
          </w:tcPr>
          <w:p w14:paraId="1B6A000C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C907A3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bidi="he-IL"/>
              </w:rPr>
              <mc:AlternateContent>
                <mc:Choice Requires="wpg">
                  <w:drawing>
                    <wp:inline distT="0" distB="0" distL="0" distR="0" wp14:anchorId="1C7F9872" wp14:editId="6607FF64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9A447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1FBD0F6A62D34307997BEE97B485D1D1"/>
            </w:placeholder>
            <w:temporary/>
            <w:showingPlcHdr/>
            <w15:appearance w15:val="hidden"/>
          </w:sdtPr>
          <w:sdtContent>
            <w:tc>
              <w:tcPr>
                <w:tcW w:w="2310" w:type="dxa"/>
                <w:vAlign w:val="center"/>
              </w:tcPr>
              <w:p w14:paraId="5DAD701D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61B2E41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6E56B93" w14:textId="77777777" w:rsidR="00E77B5E" w:rsidRPr="00AE68A8" w:rsidRDefault="00E77B5E" w:rsidP="00AE68A8"/>
        </w:tc>
      </w:tr>
      <w:tr w:rsidR="00E77B5E" w:rsidRPr="00AE68A8" w14:paraId="5FE3C875" w14:textId="77777777" w:rsidTr="00E77B5E">
        <w:trPr>
          <w:trHeight w:val="2448"/>
        </w:trPr>
        <w:tc>
          <w:tcPr>
            <w:tcW w:w="719" w:type="dxa"/>
          </w:tcPr>
          <w:p w14:paraId="6081DC23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0E7188F" w14:textId="77777777" w:rsidR="00E77B5E" w:rsidRPr="00AE68A8" w:rsidRDefault="00E77B5E" w:rsidP="00AE68A8"/>
        </w:tc>
        <w:tc>
          <w:tcPr>
            <w:tcW w:w="423" w:type="dxa"/>
          </w:tcPr>
          <w:p w14:paraId="6CA60AB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8F66740" w14:textId="77777777" w:rsidR="00E77B5E" w:rsidRPr="00AE68A8" w:rsidRDefault="00E77B5E" w:rsidP="00AE68A8"/>
        </w:tc>
      </w:tr>
    </w:tbl>
    <w:p w14:paraId="408E11E9" w14:textId="77777777" w:rsidR="007F5B63" w:rsidRPr="00CE1E3D" w:rsidRDefault="007F5B63" w:rsidP="009B591F"/>
    <w:sectPr w:rsidR="007F5B63" w:rsidRPr="00CE1E3D" w:rsidSect="00E77B5E">
      <w:headerReference w:type="default" r:id="rId2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8B48F" w14:textId="77777777" w:rsidR="00060996" w:rsidRDefault="00060996" w:rsidP="00590471">
      <w:r>
        <w:separator/>
      </w:r>
    </w:p>
  </w:endnote>
  <w:endnote w:type="continuationSeparator" w:id="0">
    <w:p w14:paraId="1C997FD1" w14:textId="77777777" w:rsidR="00060996" w:rsidRDefault="0006099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E4499" w14:textId="77777777" w:rsidR="00060996" w:rsidRDefault="00060996" w:rsidP="00590471">
      <w:r>
        <w:separator/>
      </w:r>
    </w:p>
  </w:footnote>
  <w:footnote w:type="continuationSeparator" w:id="0">
    <w:p w14:paraId="4C31CAC0" w14:textId="77777777" w:rsidR="00060996" w:rsidRDefault="0006099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2A7E" w14:textId="77777777" w:rsidR="00590471" w:rsidRDefault="00AE68A8" w:rsidP="00060042">
    <w:pPr>
      <w:pStyle w:val="BodyText"/>
    </w:pPr>
    <w:r>
      <w:rPr>
        <w:noProof/>
        <w:lang w:bidi="he-IL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9318F80" wp14:editId="2D5AFF3D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135D5E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AB7MsGAHbh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W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d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aEmrNZHckLOx4Sw0Ck81dM5Le+NY7DnmGu7Jx&#10;rlp97zE51IKxdVfCq/3kdI3euhq91eAcTHanwGaDc0kLJV0t6G34EnIqWZI7M9nV6I2Pm+OUZ7gr&#10;wUdEwzi9dRdEbyZKRtzq1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6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9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ofX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A5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AaVSWJ4QeBooEk2O5QGlIhqYSFSO&#10;5WFyLA8oFdHARKJyLA+TY3koxxICqxeUY3mYHMsDSqW2gcmxPJRjCYFXBUWiybE8lGMJgaeBItHk&#10;WB7KsYTA00CRaHIsD+VYQmBpoBzLw+RYHsqxhMDTQJFociwP5VhC4GmgSDQ5lodyLCHwNFAkmhzL&#10;QzmWEHgaKBJNjuWhHEsIHA2eyrGEwMtAOJanybE8lWMJgaeBzM5Pk2N5KscSAk8DmZ2fJsfyVI4l&#10;BJ4G4ic+TY7lqRxLCDwNxE98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h1JJ&#10;LE8IPAsUiSbHskOpiAUmEpVj2U2OZYdSEQtMJCrHspscy64cSwisr6Acy25yLDuUSu4Dk2PZlWMJ&#10;gdcERaLJsezKsYTAs0CRaHIsu3IsIfAsUCSaHMuuHEsILAuUY9lNjmVXjiUEngWKRJNj2ZVjCYFn&#10;gSLR5Fh25VhC4FmgSDQ5ll05lhB4FigSTY5lV44lBI4Fh3IsIfAKEI7lMDmWQzmWEHgWyOx8mBzL&#10;oRxLCDwLZHY+TI7lUI4lBJ4Fsk48TI7lUI4lBJ4Fsk48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/+Ps3Hr2OJbr/FcIXgbY1nc+CJZv&#10;HDi5CAIDBgLnkqEoSwApEiSz986/z7NmunpqzTvSrNdxAOrb89bUdHd1dR1WVR89bkc9R+z4sGy2&#10;WycbvrpotzHjymyzfamukK15OExtlnHmlC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4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Y+S40mxdJe&#10;lb+5wyEBOYWMtW94fWhsMdMKKQs6R22Qram6E15xF3XwIvntxziEW4kltM8i2qrqqWNtvwu2bZV7&#10;tNvzbaWqLz7KtlMNSPIFxDN1vDlPY8V/g6YUprUV+EbtfZendziEfiCFth7y+Ti1Mw65JQgDJAdZ&#10;WzmMuFAxh2IQT3+c1AtNbGHit3cdFmK50iFtHDHD87MocK0mwucNLfv77zJiAXd4oCMtWKEa0aFx&#10;nPjIzq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4398894">
    <w:abstractNumId w:val="0"/>
  </w:num>
  <w:num w:numId="2" w16cid:durableId="1990089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58D"/>
    <w:rsid w:val="00033F17"/>
    <w:rsid w:val="00055B72"/>
    <w:rsid w:val="00060042"/>
    <w:rsid w:val="00060996"/>
    <w:rsid w:val="0008685D"/>
    <w:rsid w:val="00112FD7"/>
    <w:rsid w:val="001253DD"/>
    <w:rsid w:val="00150ABD"/>
    <w:rsid w:val="001A3D89"/>
    <w:rsid w:val="00222466"/>
    <w:rsid w:val="00236632"/>
    <w:rsid w:val="0029260E"/>
    <w:rsid w:val="002B4549"/>
    <w:rsid w:val="00310F17"/>
    <w:rsid w:val="003326CB"/>
    <w:rsid w:val="00353B45"/>
    <w:rsid w:val="00376291"/>
    <w:rsid w:val="003763B9"/>
    <w:rsid w:val="00380FD1"/>
    <w:rsid w:val="00383D02"/>
    <w:rsid w:val="00384CE1"/>
    <w:rsid w:val="004C7580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937EB"/>
    <w:rsid w:val="007F5B63"/>
    <w:rsid w:val="00803A0A"/>
    <w:rsid w:val="00837BA4"/>
    <w:rsid w:val="00846CB9"/>
    <w:rsid w:val="008A1E6E"/>
    <w:rsid w:val="008B108C"/>
    <w:rsid w:val="008C2CFC"/>
    <w:rsid w:val="009475DC"/>
    <w:rsid w:val="00967B93"/>
    <w:rsid w:val="009B591F"/>
    <w:rsid w:val="00A31B16"/>
    <w:rsid w:val="00AD3602"/>
    <w:rsid w:val="00AE68A8"/>
    <w:rsid w:val="00B6466C"/>
    <w:rsid w:val="00B76CDA"/>
    <w:rsid w:val="00C14078"/>
    <w:rsid w:val="00C83A18"/>
    <w:rsid w:val="00C92E20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46B9"/>
    <w:rsid w:val="00EE7E09"/>
    <w:rsid w:val="00F0223C"/>
    <w:rsid w:val="00F3235D"/>
    <w:rsid w:val="00F4158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C121FA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know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5B1650C6064D0A8492EF64AABE03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8A021-0DC6-4EA8-9BEB-BCABD64E58C5}"/>
      </w:docPartPr>
      <w:docPartBody>
        <w:p w:rsidR="00E72230" w:rsidRDefault="007A368F">
          <w:pPr>
            <w:pStyle w:val="8E5B1650C6064D0A8492EF64AABE0362"/>
          </w:pPr>
          <w:r w:rsidRPr="00AE68A8">
            <w:t>[Recipient Name]</w:t>
          </w:r>
        </w:p>
      </w:docPartBody>
    </w:docPart>
    <w:docPart>
      <w:docPartPr>
        <w:name w:val="96618F05FBBF4686B41179F33AA11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3D8BE-880C-427C-AE5B-E9793E252CC4}"/>
      </w:docPartPr>
      <w:docPartBody>
        <w:p w:rsidR="009701D0" w:rsidRPr="00AE68A8" w:rsidRDefault="007A368F" w:rsidP="00AE68A8">
          <w:r w:rsidRPr="00AE68A8">
            <w:t>[If you’re ready to write, select a line or paragraph of tip text and start typing to replace it with your own. Don’t include space to the right of the characters in your selection.]</w:t>
          </w:r>
        </w:p>
        <w:p w:rsidR="00E72230" w:rsidRDefault="007A368F">
          <w:pPr>
            <w:pStyle w:val="96618F05FBBF4686B41179F33AA11E33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DC64C0A76BBB42BAA9A1BF06C3423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91C69B-FEDD-4E25-A376-CC8B3B3649BC}"/>
      </w:docPartPr>
      <w:docPartBody>
        <w:p w:rsidR="00E72230" w:rsidRDefault="007A368F">
          <w:pPr>
            <w:pStyle w:val="DC64C0A76BBB42BAA9A1BF06C3423998"/>
          </w:pPr>
          <w:r w:rsidRPr="00C83A18">
            <w:t>Sincerely,</w:t>
          </w:r>
        </w:p>
      </w:docPartBody>
    </w:docPart>
    <w:docPart>
      <w:docPartPr>
        <w:name w:val="13E55DAEBB2B4D12AE63C99DE5E1C1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2C82D5-E2D6-40BE-A6CE-9C5093F625D9}"/>
      </w:docPartPr>
      <w:docPartBody>
        <w:p w:rsidR="00E72230" w:rsidRDefault="007A368F">
          <w:pPr>
            <w:pStyle w:val="13E55DAEBB2B4D12AE63C99DE5E1C1CE"/>
          </w:pPr>
          <w:r w:rsidRPr="00AE68A8">
            <w:t>[Your Name]</w:t>
          </w:r>
        </w:p>
      </w:docPartBody>
    </w:docPart>
    <w:docPart>
      <w:docPartPr>
        <w:name w:val="6D4A7848B6764ED1AF2D98818BF91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9E0EE-F494-453A-9869-8C23F079F4B3}"/>
      </w:docPartPr>
      <w:docPartBody>
        <w:p w:rsidR="00E72230" w:rsidRDefault="007A368F">
          <w:pPr>
            <w:pStyle w:val="6D4A7848B6764ED1AF2D98818BF910F0"/>
          </w:pPr>
          <w:r w:rsidRPr="00AE68A8">
            <w:t>[Your Address]</w:t>
          </w:r>
        </w:p>
      </w:docPartBody>
    </w:docPart>
    <w:docPart>
      <w:docPartPr>
        <w:name w:val="580BE2EB8802433591A7C93EC77218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CAF0A0-F179-43F5-B05C-6D0910021C67}"/>
      </w:docPartPr>
      <w:docPartBody>
        <w:p w:rsidR="00E72230" w:rsidRDefault="007A368F">
          <w:pPr>
            <w:pStyle w:val="580BE2EB8802433591A7C93EC772186F"/>
          </w:pPr>
          <w:r w:rsidRPr="00AE68A8">
            <w:t>[City, ST ZIP Code]</w:t>
          </w:r>
        </w:p>
      </w:docPartBody>
    </w:docPart>
    <w:docPart>
      <w:docPartPr>
        <w:name w:val="05082F60B5814A2EBB184312E5230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ADBA7F-532B-45B6-B033-7283AE1A2684}"/>
      </w:docPartPr>
      <w:docPartBody>
        <w:p w:rsidR="00E72230" w:rsidRDefault="007A368F">
          <w:pPr>
            <w:pStyle w:val="05082F60B5814A2EBB184312E5230E24"/>
          </w:pPr>
          <w:r w:rsidRPr="00AE68A8">
            <w:t>[Your Phone]</w:t>
          </w:r>
        </w:p>
      </w:docPartBody>
    </w:docPart>
    <w:docPart>
      <w:docPartPr>
        <w:name w:val="E9AA441C4A024657BBD8F49FD71F5E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8EC944-DE97-4F7B-AABC-D6981B53213F}"/>
      </w:docPartPr>
      <w:docPartBody>
        <w:p w:rsidR="00E72230" w:rsidRDefault="007A368F">
          <w:pPr>
            <w:pStyle w:val="E9AA441C4A024657BBD8F49FD71F5EC4"/>
          </w:pPr>
          <w:r w:rsidRPr="00AE68A8">
            <w:t>[Your Email]</w:t>
          </w:r>
        </w:p>
      </w:docPartBody>
    </w:docPart>
    <w:docPart>
      <w:docPartPr>
        <w:name w:val="1FBD0F6A62D34307997BEE97B485D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09295F-96F8-40CD-B682-3F399134A001}"/>
      </w:docPartPr>
      <w:docPartBody>
        <w:p w:rsidR="00E72230" w:rsidRDefault="007A368F">
          <w:pPr>
            <w:pStyle w:val="1FBD0F6A62D34307997BEE97B485D1D1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68F"/>
    <w:rsid w:val="006B577E"/>
    <w:rsid w:val="006D7EDE"/>
    <w:rsid w:val="00786F86"/>
    <w:rsid w:val="007A368F"/>
    <w:rsid w:val="00882604"/>
    <w:rsid w:val="00E7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5B1650C6064D0A8492EF64AABE0362">
    <w:name w:val="8E5B1650C6064D0A8492EF64AABE0362"/>
  </w:style>
  <w:style w:type="paragraph" w:customStyle="1" w:styleId="96618F05FBBF4686B41179F33AA11E33">
    <w:name w:val="96618F05FBBF4686B41179F33AA11E33"/>
  </w:style>
  <w:style w:type="paragraph" w:customStyle="1" w:styleId="DC64C0A76BBB42BAA9A1BF06C3423998">
    <w:name w:val="DC64C0A76BBB42BAA9A1BF06C3423998"/>
  </w:style>
  <w:style w:type="paragraph" w:customStyle="1" w:styleId="13E55DAEBB2B4D12AE63C99DE5E1C1CE">
    <w:name w:val="13E55DAEBB2B4D12AE63C99DE5E1C1CE"/>
  </w:style>
  <w:style w:type="paragraph" w:customStyle="1" w:styleId="6D4A7848B6764ED1AF2D98818BF910F0">
    <w:name w:val="6D4A7848B6764ED1AF2D98818BF910F0"/>
  </w:style>
  <w:style w:type="paragraph" w:customStyle="1" w:styleId="580BE2EB8802433591A7C93EC772186F">
    <w:name w:val="580BE2EB8802433591A7C93EC772186F"/>
  </w:style>
  <w:style w:type="paragraph" w:customStyle="1" w:styleId="05082F60B5814A2EBB184312E5230E24">
    <w:name w:val="05082F60B5814A2EBB184312E5230E24"/>
  </w:style>
  <w:style w:type="paragraph" w:customStyle="1" w:styleId="E9AA441C4A024657BBD8F49FD71F5EC4">
    <w:name w:val="E9AA441C4A024657BBD8F49FD71F5EC4"/>
  </w:style>
  <w:style w:type="paragraph" w:customStyle="1" w:styleId="1FBD0F6A62D34307997BEE97B485D1D1">
    <w:name w:val="1FBD0F6A62D34307997BEE97B485D1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078322-E430-49E1-97BC-5044FF6E4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2020-09-21T09:09:00Z</dcterms:created>
  <dcterms:modified xsi:type="dcterms:W3CDTF">2023-03-16T14:39:00Z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